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gri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C76D4D3" w14:textId="77777777" w:rsidTr="00A43A5B">
        <w:trPr>
          <w:cantSplit/>
          <w:trHeight w:val="4488"/>
        </w:trPr>
        <w:tc>
          <w:tcPr>
            <w:tcW w:w="6285" w:type="dxa"/>
          </w:tcPr>
          <w:p w14:paraId="7CAC8A9A" w14:textId="4435D58F" w:rsidR="00F448BC" w:rsidRDefault="003F5E99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4E9BAD" wp14:editId="00E78411">
                  <wp:extent cx="3853815" cy="2027555"/>
                  <wp:effectExtent l="0" t="0" r="0" b="0"/>
                  <wp:docPr id="3" name="Imagin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gril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DFFEEEF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24E3A33" w14:textId="777AF2A5" w:rsidR="00B77317" w:rsidRPr="00CD1539" w:rsidRDefault="003F5E9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incheietura</w:t>
                  </w:r>
                  <w:proofErr w:type="spell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-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Copie</w:t>
                  </w:r>
                  <w:proofErr w:type="spellEnd"/>
                </w:p>
                <w:p w14:paraId="0E1B5A92" w14:textId="77777777" w:rsidR="00B77317" w:rsidRPr="00CD1539" w:rsidRDefault="00B77317" w:rsidP="00E217C8">
                  <w:pPr>
                    <w:rPr>
                      <w:rStyle w:val="Robust"/>
                      <w:sz w:val="20"/>
                      <w:szCs w:val="20"/>
                    </w:rPr>
                  </w:pPr>
                </w:p>
                <w:p w14:paraId="4A6E54AE" w14:textId="205DF2F8" w:rsidR="00B77317" w:rsidRPr="00CD1539" w:rsidRDefault="003F5E99" w:rsidP="009C008A">
                  <w:pPr>
                    <w:rPr>
                      <w:rStyle w:val="Robust"/>
                      <w:sz w:val="20"/>
                      <w:szCs w:val="20"/>
                    </w:rPr>
                  </w:pPr>
                  <w:r>
                    <w:rPr>
                      <w:rStyle w:val="Robust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Robust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9 June, 2022</w:t>
                  </w:r>
                  <w:r w:rsidR="00B77317" w:rsidRPr="00CD1539">
                    <w:rPr>
                      <w:rStyle w:val="Robust"/>
                      <w:sz w:val="20"/>
                      <w:szCs w:val="20"/>
                    </w:rPr>
                    <w:br/>
                  </w:r>
                  <w:r>
                    <w:rPr>
                      <w:rStyle w:val="Robust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Robust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05B36630" w14:textId="4E76208C" w:rsidR="00B77317" w:rsidRPr="00CD1539" w:rsidRDefault="003F5E99" w:rsidP="009C008A">
                  <w:pPr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Robust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Robust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Frequency 1</w:t>
                  </w:r>
                </w:p>
                <w:p w14:paraId="4E640425" w14:textId="68646751" w:rsidR="00B77317" w:rsidRPr="006A441F" w:rsidRDefault="003F5E9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Robust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Robust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Robust"/>
                      <w:b w:val="0"/>
                    </w:rPr>
                    <w:t xml:space="preserve"> </w:t>
                  </w: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Frequency</w:t>
                  </w:r>
                </w:p>
              </w:tc>
            </w:tr>
            <w:tr w:rsidR="00B77317" w14:paraId="0D6E247B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E7E2B75" w14:textId="1ABAF1CE" w:rsidR="00B77317" w:rsidRDefault="003F5E99" w:rsidP="00E3408D">
                      <w:pPr>
                        <w:pStyle w:val="Titlucuprins"/>
                      </w:pPr>
                      <w:r>
                        <w:t>Table of Contents</w:t>
                      </w:r>
                    </w:p>
                    <w:p w14:paraId="2E56A1C6" w14:textId="07E88977" w:rsidR="003F5E99" w:rsidRDefault="001041F1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05664720" w:history="1">
                        <w:r w:rsidR="003F5E99" w:rsidRPr="000632D3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F5E99">
                          <w:rPr>
                            <w:noProof/>
                            <w:webHidden/>
                          </w:rPr>
                          <w:tab/>
                        </w:r>
                        <w:r w:rsidR="003F5E9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5E99">
                          <w:rPr>
                            <w:noProof/>
                            <w:webHidden/>
                          </w:rPr>
                          <w:instrText xml:space="preserve"> PAGEREF _Toc105664720 \h </w:instrText>
                        </w:r>
                        <w:r w:rsidR="003F5E99">
                          <w:rPr>
                            <w:noProof/>
                            <w:webHidden/>
                          </w:rPr>
                        </w:r>
                        <w:r w:rsidR="003F5E9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F5E99">
                          <w:rPr>
                            <w:noProof/>
                            <w:webHidden/>
                          </w:rPr>
                          <w:t>1</w:t>
                        </w:r>
                        <w:r w:rsidR="003F5E9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88EE3D" w14:textId="758F18E0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1" w:history="1">
                        <w:r w:rsidRPr="000632D3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2874AD" w14:textId="0E4DDF42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2" w:history="1">
                        <w:r w:rsidRPr="000632D3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10D481" w14:textId="530DD5D6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3" w:history="1">
                        <w:r w:rsidRPr="000632D3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B559E3" w14:textId="15BC0528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4" w:history="1">
                        <w:r w:rsidRPr="000632D3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7465193" w14:textId="7F39CC47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5" w:history="1">
                        <w:r w:rsidRPr="000632D3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B454C3" w14:textId="19DA80DD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6" w:history="1">
                        <w:r w:rsidRPr="000632D3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2486F3" w14:textId="001DE2C4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7" w:history="1">
                        <w:r w:rsidRPr="000632D3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59BE0C" w14:textId="28CA4B4F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8" w:history="1">
                        <w:r w:rsidRPr="000632D3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DC7473" w14:textId="455DE7AD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29" w:history="1">
                        <w:r w:rsidRPr="000632D3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6C526B" w14:textId="62520206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30" w:history="1">
                        <w:r w:rsidRPr="000632D3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A2A96A" w14:textId="45449B45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31" w:history="1">
                        <w:r w:rsidRPr="000632D3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4A197B" w14:textId="22EC06FF" w:rsidR="003F5E99" w:rsidRDefault="003F5E99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hyperlink w:anchor="_Toc105664732" w:history="1">
                        <w:r w:rsidRPr="000632D3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_Toc105664732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55D8E2" w14:textId="23C05296" w:rsidR="00B77317" w:rsidRPr="00EF5B54" w:rsidRDefault="001041F1" w:rsidP="00E3408D">
                      <w:pPr>
                        <w:pStyle w:val="Cuprins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57A3602" w14:textId="77777777" w:rsidR="00F448BC" w:rsidRDefault="00F448BC" w:rsidP="00A5373F"/>
        </w:tc>
      </w:tr>
      <w:tr w:rsidR="00F448BC" w14:paraId="6757AF26" w14:textId="77777777" w:rsidTr="00BE081A">
        <w:trPr>
          <w:cantSplit/>
          <w:trHeight w:val="3924"/>
        </w:trPr>
        <w:tc>
          <w:tcPr>
            <w:tcW w:w="6285" w:type="dxa"/>
          </w:tcPr>
          <w:p w14:paraId="05CF844A" w14:textId="449FEB74" w:rsidR="00C27B5D" w:rsidRDefault="003F5E99" w:rsidP="00C27B5D">
            <w:pPr>
              <w:pStyle w:val="Titlu1"/>
              <w:outlineLvl w:val="0"/>
            </w:pPr>
            <w:bookmarkStart w:id="0" w:name="_Toc105664720"/>
            <w:r>
              <w:t>Description</w:t>
            </w:r>
            <w:bookmarkEnd w:id="0"/>
          </w:p>
          <w:p w14:paraId="0512B200" w14:textId="3A18142F" w:rsidR="00F448BC" w:rsidRPr="00E65D6E" w:rsidRDefault="003F5E99" w:rsidP="00FF408C">
            <w:r>
              <w:t>No Data</w:t>
            </w:r>
          </w:p>
        </w:tc>
        <w:tc>
          <w:tcPr>
            <w:tcW w:w="4713" w:type="dxa"/>
            <w:vMerge/>
          </w:tcPr>
          <w:p w14:paraId="3943566F" w14:textId="77777777" w:rsidR="00F448BC" w:rsidRPr="00A33AA4" w:rsidRDefault="00F448BC" w:rsidP="00840CC7">
            <w:pPr>
              <w:pStyle w:val="Cuprins3"/>
            </w:pPr>
          </w:p>
        </w:tc>
      </w:tr>
    </w:tbl>
    <w:p w14:paraId="29E721F1" w14:textId="77777777" w:rsidR="00F25CD7" w:rsidRDefault="00F25CD7">
      <w:r>
        <w:br w:type="page"/>
      </w:r>
    </w:p>
    <w:tbl>
      <w:tblPr>
        <w:tblStyle w:val="Tabelgri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E24601C" w14:textId="77777777" w:rsidTr="00DD03CF">
        <w:tc>
          <w:tcPr>
            <w:tcW w:w="11016" w:type="dxa"/>
          </w:tcPr>
          <w:p w14:paraId="230DEBED" w14:textId="31D40E60" w:rsidR="00343025" w:rsidRDefault="003F5E99" w:rsidP="00343025">
            <w:pPr>
              <w:pStyle w:val="Titlu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05664721"/>
            <w:r>
              <w:lastRenderedPageBreak/>
              <w:t>Assumptions</w:t>
            </w:r>
            <w:bookmarkEnd w:id="4"/>
          </w:p>
          <w:p w14:paraId="02172CF5" w14:textId="287EA9E5" w:rsidR="00A96F2C" w:rsidRDefault="00A96F2C" w:rsidP="00A96F2C"/>
        </w:tc>
      </w:tr>
    </w:tbl>
    <w:p w14:paraId="6487F959" w14:textId="77777777" w:rsidR="00343025" w:rsidRDefault="00343025" w:rsidP="00B77317">
      <w:pPr>
        <w:pStyle w:val="Titlu1"/>
      </w:pPr>
    </w:p>
    <w:tbl>
      <w:tblPr>
        <w:tblStyle w:val="Tabelgri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0320D62B" w14:textId="77777777" w:rsidTr="00ED5A01">
        <w:tc>
          <w:tcPr>
            <w:tcW w:w="11016" w:type="dxa"/>
          </w:tcPr>
          <w:p w14:paraId="4F75C0BE" w14:textId="601AFC77" w:rsidR="00FF408C" w:rsidRDefault="003F5E99" w:rsidP="00FF408C">
            <w:pPr>
              <w:pStyle w:val="Titlu1"/>
              <w:outlineLvl w:val="0"/>
            </w:pPr>
            <w:bookmarkStart w:id="5" w:name="_Toc105664722"/>
            <w:r>
              <w:t>Model Information</w:t>
            </w:r>
            <w:bookmarkEnd w:id="5"/>
          </w:p>
          <w:p w14:paraId="73702B10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580729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gril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3D7B2027" w14:textId="77777777" w:rsidTr="00077EA0">
                    <w:tc>
                      <w:tcPr>
                        <w:tcW w:w="8640" w:type="dxa"/>
                      </w:tcPr>
                      <w:p w14:paraId="3130F030" w14:textId="16108625" w:rsidR="00077EA0" w:rsidRDefault="003F5E99" w:rsidP="00077EA0">
                        <w:pPr>
                          <w:jc w:val="center"/>
                          <w:rPr>
                            <w:rStyle w:val="Robust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2F70546" wp14:editId="7A4FB279">
                              <wp:extent cx="5349240" cy="2814320"/>
                              <wp:effectExtent l="0" t="0" r="3810" b="5080"/>
                              <wp:docPr id="4" name="Imagin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143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78D5348" w14:textId="62253267" w:rsidR="00C16188" w:rsidRDefault="003F5E99" w:rsidP="00C16188">
                  <w:pPr>
                    <w:jc w:val="center"/>
                    <w:rPr>
                      <w:rStyle w:val="Robust"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Robust"/>
                      <w:noProof/>
                      <w:sz w:val="20"/>
                      <w:szCs w:val="20"/>
                    </w:rPr>
                    <w:t>incheietura - Copie</w:t>
                  </w:r>
                </w:p>
                <w:p w14:paraId="43C0C633" w14:textId="19ABA921" w:rsidR="00C16188" w:rsidRDefault="003F5E99" w:rsidP="00C16188">
                  <w:pPr>
                    <w:jc w:val="center"/>
                  </w:pPr>
                  <w:r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Robust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38A15D9B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BB8B916" w14:textId="0A24E24F" w:rsidR="00C16188" w:rsidRPr="0044448A" w:rsidRDefault="003F5E9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Robust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11FF23B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90CA45" w14:textId="6A376243" w:rsidR="00C16188" w:rsidRDefault="003F5E99" w:rsidP="0044448A">
                  <w:pPr>
                    <w:jc w:val="center"/>
                  </w:pPr>
                  <w:r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AC6D11" w14:textId="448A5D67" w:rsidR="00C16188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E10143" w14:textId="7F9F353E" w:rsidR="00C16188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FA4A3E" w14:textId="09F4D52E" w:rsidR="00C16188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Robust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4D63CDC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0ABCD7" w14:textId="3198121A" w:rsidR="00C16188" w:rsidRDefault="003F5E99" w:rsidP="0044448A">
                  <w:pPr>
                    <w:jc w:val="center"/>
                    <w:rPr>
                      <w:rStyle w:val="Robust"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LPattern5</w:t>
                  </w:r>
                </w:p>
                <w:p w14:paraId="2AFB39E8" w14:textId="0281B74E" w:rsidR="004B3022" w:rsidRPr="0044448A" w:rsidRDefault="003F5E9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61EB66" wp14:editId="3A203006">
                        <wp:extent cx="1562735" cy="822325"/>
                        <wp:effectExtent l="0" t="0" r="0" b="0"/>
                        <wp:docPr id="5" name="Imagin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2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E93CCC" w14:textId="0BA83BB4" w:rsidR="00C16188" w:rsidRPr="0044448A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81F27C" w14:textId="77777777" w:rsidR="003F5E99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  <w:t>Mass:0.169735 kg</w:t>
                  </w:r>
                </w:p>
                <w:p w14:paraId="44ECC1AA" w14:textId="77777777" w:rsidR="003F5E99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  <w:t>Volume:6.28649e-05 m^3</w:t>
                  </w:r>
                </w:p>
                <w:p w14:paraId="10F6016B" w14:textId="77777777" w:rsidR="003F5E99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6A2D7C48" w14:textId="77777777" w:rsidR="003F5E99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  <w:t>Weight:1.6634 N</w:t>
                  </w:r>
                </w:p>
                <w:p w14:paraId="48CE0479" w14:textId="48A12C4E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A1A7C9" w14:textId="77777777" w:rsidR="003F5E99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Robust"/>
                      <w:b/>
                      <w:bCs/>
                      <w:noProof/>
                      <w:sz w:val="20"/>
                      <w:szCs w:val="20"/>
                    </w:rPr>
                    <w:t>D:\licenta partea practica\incheietura - Copie.SLDPRT</w:t>
                  </w:r>
                </w:p>
                <w:p w14:paraId="228E6FCD" w14:textId="49AEC7AD" w:rsidR="00C16188" w:rsidRPr="0044448A" w:rsidRDefault="003F5E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Jun  8 21:12:00 2022</w:t>
                  </w:r>
                </w:p>
              </w:tc>
            </w:tr>
          </w:tbl>
          <w:p w14:paraId="195C4070" w14:textId="2BB279B6" w:rsidR="00FF408C" w:rsidRDefault="00FF408C" w:rsidP="00A96F2C"/>
        </w:tc>
      </w:tr>
    </w:tbl>
    <w:p w14:paraId="1DC4DC0E" w14:textId="77777777" w:rsidR="00FF408C" w:rsidRDefault="00FF408C" w:rsidP="00FF408C"/>
    <w:tbl>
      <w:tblPr>
        <w:tblStyle w:val="Tabelgri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50670320" w14:textId="77777777" w:rsidTr="005E294F">
        <w:tc>
          <w:tcPr>
            <w:tcW w:w="11016" w:type="dxa"/>
          </w:tcPr>
          <w:p w14:paraId="243AD3EA" w14:textId="4578FC53" w:rsidR="00B35001" w:rsidRPr="00B35001" w:rsidRDefault="003F5E99" w:rsidP="00B35001">
            <w:pPr>
              <w:pStyle w:val="Titlu1"/>
              <w:outlineLvl w:val="0"/>
            </w:pPr>
            <w:bookmarkStart w:id="6" w:name="_Toc10566472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70"/>
              <w:gridCol w:w="5268"/>
            </w:tblGrid>
            <w:tr w:rsidR="00B35001" w14:paraId="3C72ACE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E085C8" w14:textId="163103B9" w:rsidR="00B35001" w:rsidRDefault="003F5E9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793853" w14:textId="5533F858" w:rsidR="00B35001" w:rsidRDefault="003F5E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Frequency 1</w:t>
                  </w:r>
                </w:p>
              </w:tc>
            </w:tr>
            <w:tr w:rsidR="003F5E99" w14:paraId="5B75F51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20A0E8" w14:textId="57495CA9" w:rsidR="003F5E99" w:rsidRDefault="003F5E9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C9B01C" w14:textId="3474944A" w:rsidR="003F5E99" w:rsidRDefault="003F5E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Frequency</w:t>
                  </w:r>
                </w:p>
              </w:tc>
            </w:tr>
            <w:tr w:rsidR="003F5E99" w14:paraId="34870B9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F26C77" w14:textId="3BD5851D" w:rsidR="003F5E99" w:rsidRDefault="003F5E9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37E634" w14:textId="096085C7" w:rsidR="003F5E99" w:rsidRDefault="003F5E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F5E99" w14:paraId="243871E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5CD2F7" w14:textId="2475E191" w:rsidR="003F5E99" w:rsidRDefault="003F5E99" w:rsidP="005E294F">
                  <w:r>
                    <w:t>Number of frequencies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161BE2" w14:textId="595B31D2" w:rsidR="003F5E99" w:rsidRDefault="003F5E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</w:t>
                  </w:r>
                </w:p>
              </w:tc>
            </w:tr>
            <w:tr w:rsidR="003F5E99" w14:paraId="7182CEC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586D68" w14:textId="4243BCCD" w:rsidR="003F5E99" w:rsidRDefault="003F5E9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A1A61" w14:textId="3BAEDEE9" w:rsidR="003F5E99" w:rsidRDefault="003F5E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F5E99" w14:paraId="37149C5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9894C9" w14:textId="2CBDBF4C" w:rsidR="003F5E99" w:rsidRDefault="003F5E9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90B8F6" w14:textId="0660815B" w:rsidR="003F5E99" w:rsidRDefault="003F5E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5E99" w14:paraId="1E087D4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7D31B3" w14:textId="46BBA360" w:rsidR="003F5E99" w:rsidRDefault="003F5E9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E86F75" w14:textId="277780C1" w:rsidR="003F5E99" w:rsidRDefault="003F5E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F5E99" w14:paraId="72CFF32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9CF975" w14:textId="2EAF9FFE" w:rsidR="003F5E99" w:rsidRDefault="003F5E9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1ACA4E" w14:textId="2299AD1D" w:rsidR="003F5E99" w:rsidRDefault="003F5E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F5E99" w14:paraId="35BEEE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53453E" w14:textId="78D9D047" w:rsidR="003F5E99" w:rsidRDefault="003F5E9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942E3F" w14:textId="57182B27" w:rsidR="003F5E99" w:rsidRDefault="003F5E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F5E99" w14:paraId="02C35C7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8BE98C" w14:textId="1BBFFCD5" w:rsidR="003F5E99" w:rsidRDefault="003F5E9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8B658B" w14:textId="2F532D8E" w:rsidR="003F5E99" w:rsidRDefault="003F5E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5E99" w14:paraId="1DF124A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F56D9D" w14:textId="4718698B" w:rsidR="003F5E99" w:rsidRDefault="003F5E9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7AE005" w14:textId="0E95E6E5" w:rsidR="003F5E99" w:rsidRDefault="003F5E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SOLIDWORKS document (D:\licenta </w:t>
                  </w:r>
                  <w:proofErr w:type="spellStart"/>
                  <w:r>
                    <w:t>partea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practica</w:t>
                  </w:r>
                  <w:proofErr w:type="spellEnd"/>
                  <w:r>
                    <w:t>)</w:t>
                  </w:r>
                </w:p>
              </w:tc>
            </w:tr>
          </w:tbl>
          <w:p w14:paraId="6CCB5ACB" w14:textId="406D5A64" w:rsidR="005E294F" w:rsidRDefault="005E294F" w:rsidP="00A96F2C"/>
        </w:tc>
      </w:tr>
      <w:bookmarkEnd w:id="1"/>
      <w:bookmarkEnd w:id="2"/>
      <w:bookmarkEnd w:id="3"/>
    </w:tbl>
    <w:p w14:paraId="1AEFB353" w14:textId="77777777" w:rsidR="00F33129" w:rsidRDefault="00F33129"/>
    <w:tbl>
      <w:tblPr>
        <w:tblStyle w:val="Tabelgri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1DE854A2" w14:textId="77777777" w:rsidTr="00E80CD9">
        <w:tc>
          <w:tcPr>
            <w:tcW w:w="11016" w:type="dxa"/>
          </w:tcPr>
          <w:p w14:paraId="78BF42AD" w14:textId="0D0B0DC1" w:rsidR="00F33129" w:rsidRPr="00B35001" w:rsidRDefault="003F5E99" w:rsidP="000A7C6B">
            <w:pPr>
              <w:pStyle w:val="Titlu1"/>
              <w:outlineLvl w:val="0"/>
            </w:pPr>
            <w:bookmarkStart w:id="7" w:name="_Toc10566472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5C9D49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6DEAA5" w14:textId="404D8896" w:rsidR="00F33129" w:rsidRDefault="003F5E9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CFA942" w14:textId="69DC8176" w:rsidR="00F33129" w:rsidRDefault="003F5E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F5E99" w14:paraId="0C021A8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C478AE" w14:textId="47BFE676" w:rsidR="003F5E99" w:rsidRDefault="003F5E9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566F8C" w14:textId="27F912A9" w:rsidR="003F5E99" w:rsidRDefault="003F5E9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F5E99" w14:paraId="6A16C99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DE2A30" w14:textId="0741C796" w:rsidR="003F5E99" w:rsidRDefault="003F5E9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053D8B" w14:textId="01926B69" w:rsidR="003F5E99" w:rsidRDefault="003F5E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F5E99" w14:paraId="4B240DC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FEAF35" w14:textId="41326B88" w:rsidR="003F5E99" w:rsidRDefault="003F5E9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945F98" w14:textId="46541620" w:rsidR="003F5E99" w:rsidRDefault="003F5E9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F5E99" w14:paraId="0458257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DABBAE" w14:textId="44A27FE7" w:rsidR="003F5E99" w:rsidRDefault="003F5E9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5ECFD6" w14:textId="29119ECE" w:rsidR="003F5E99" w:rsidRDefault="003F5E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1007FFAD" w14:textId="3C6BBC57" w:rsidR="00F33129" w:rsidRDefault="00F33129" w:rsidP="000A7C6B"/>
        </w:tc>
      </w:tr>
    </w:tbl>
    <w:p w14:paraId="75039AF2" w14:textId="77777777" w:rsidR="00E80CD9" w:rsidRDefault="00E80CD9" w:rsidP="00076F1F"/>
    <w:tbl>
      <w:tblPr>
        <w:tblStyle w:val="Tabelgril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2515833" w14:textId="77777777" w:rsidTr="005273D5">
        <w:trPr>
          <w:trHeight w:val="4158"/>
        </w:trPr>
        <w:tc>
          <w:tcPr>
            <w:tcW w:w="11136" w:type="dxa"/>
          </w:tcPr>
          <w:p w14:paraId="265C3CC9" w14:textId="07BCCF8F" w:rsidR="00E80CD9" w:rsidRPr="00AC3438" w:rsidRDefault="003F5E99" w:rsidP="000A7C6B">
            <w:pPr>
              <w:pStyle w:val="Titlu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0566472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C0D6F07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B94C310" w14:textId="6F72372A" w:rsidR="00E80CD9" w:rsidRPr="003E6C57" w:rsidRDefault="003F5E99" w:rsidP="000A7C6B">
                  <w:pPr>
                    <w:jc w:val="center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0C00B2" w14:textId="29D2F6E4" w:rsidR="00E80CD9" w:rsidRPr="003E6C57" w:rsidRDefault="003F5E9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839C3B" w14:textId="165628D2" w:rsidR="00E80CD9" w:rsidRPr="003E6C57" w:rsidRDefault="003F5E9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45BAC7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A695974" w14:textId="20E102CB" w:rsidR="00E80CD9" w:rsidRPr="00577134" w:rsidRDefault="003F5E99" w:rsidP="000A7C6B">
                  <w:pPr>
                    <w:jc w:val="center"/>
                    <w:rPr>
                      <w:rStyle w:val="Robust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334FB27" wp14:editId="6ED5536F">
                        <wp:extent cx="1904365" cy="1002030"/>
                        <wp:effectExtent l="0" t="0" r="635" b="7620"/>
                        <wp:docPr id="6" name="Imagin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0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ilmedie1-Accentuar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4B26B3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997F00" w14:textId="4BCA30F6" w:rsidR="00E80CD9" w:rsidRPr="00BE6656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A9DDE4" w14:textId="7230A86F" w:rsidR="00E80CD9" w:rsidRPr="00BE6656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1060 Alloy</w:t>
                        </w:r>
                      </w:p>
                    </w:tc>
                  </w:tr>
                  <w:tr w:rsidR="003F5E99" w:rsidRPr="00577134" w14:paraId="2FDA0CC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632D53" w14:textId="5B284684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CE9941" w14:textId="33262034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F5E99" w:rsidRPr="00577134" w14:paraId="61A6E49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DBBEF8" w14:textId="5A9CA4A3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3A1E3D" w14:textId="4664E000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F5E99" w:rsidRPr="00577134" w14:paraId="357A48C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7F2042" w14:textId="2F4756CF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054D7C" w14:textId="5EDA0C7A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2.75742e+07 N/m^2</w:t>
                        </w:r>
                      </w:p>
                    </w:tc>
                  </w:tr>
                  <w:tr w:rsidR="003F5E99" w:rsidRPr="00577134" w14:paraId="21207B5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7C5FFC" w14:textId="76280341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7B1D51" w14:textId="7811C839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6.89356e+07 N/m^2</w:t>
                        </w:r>
                      </w:p>
                    </w:tc>
                  </w:tr>
                  <w:tr w:rsidR="003F5E99" w:rsidRPr="00577134" w14:paraId="5C06B5C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415362" w14:textId="0878A0FC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28886F" w14:textId="16C4A988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3F5E99" w:rsidRPr="00577134" w14:paraId="5702BB7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9440CD" w14:textId="1EDE0DFC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86D0BD" w14:textId="47CB42E8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3F5E99" w:rsidRPr="00577134" w14:paraId="7A79AEF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BACED1" w14:textId="293ABFC2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9CEE96" w14:textId="4DDB3098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3F5E99" w:rsidRPr="00577134" w14:paraId="7431213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F79D20" w14:textId="1BD5281C" w:rsidR="003F5E99" w:rsidRDefault="003F5E99" w:rsidP="000A7C6B">
                        <w:pPr>
                          <w:jc w:val="right"/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539968" w14:textId="5B7072E4" w:rsidR="003F5E99" w:rsidRDefault="003F5E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sz w:val="20"/>
                            <w:szCs w:val="20"/>
                          </w:rPr>
                          <w:t>2.4e-05 /Kelvin</w:t>
                        </w:r>
                      </w:p>
                    </w:tc>
                  </w:tr>
                </w:tbl>
                <w:p w14:paraId="3BC6F7D7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5B1EC00E" w14:textId="5629268E" w:rsidR="00E80CD9" w:rsidRPr="00577134" w:rsidRDefault="003F5E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 xml:space="preserve"> 1(LPattern5)(</w:t>
                  </w:r>
                  <w:proofErr w:type="spellStart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incheietura</w:t>
                  </w:r>
                  <w:proofErr w:type="spellEnd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 xml:space="preserve"> - </w:t>
                  </w:r>
                  <w:proofErr w:type="spellStart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Copie</w:t>
                  </w:r>
                  <w:proofErr w:type="spellEnd"/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)</w:t>
                  </w:r>
                </w:p>
              </w:tc>
            </w:tr>
            <w:tr w:rsidR="00E80CD9" w:rsidRPr="000841BF" w14:paraId="29AAD6C2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4375454" w14:textId="0DC1AB23" w:rsidR="00E80CD9" w:rsidRPr="000841BF" w:rsidRDefault="003F5E99" w:rsidP="000A7C6B">
                  <w:pPr>
                    <w:rPr>
                      <w:rStyle w:val="Robust"/>
                      <w:sz w:val="20"/>
                      <w:szCs w:val="20"/>
                    </w:rPr>
                  </w:pPr>
                  <w:r>
                    <w:rPr>
                      <w:rStyle w:val="Robust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Robust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Robust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7723C534" w14:textId="2E609FAC" w:rsidR="00E80CD9" w:rsidRDefault="00E80CD9" w:rsidP="000A7C6B"/>
        </w:tc>
      </w:tr>
      <w:bookmarkEnd w:id="8"/>
      <w:bookmarkEnd w:id="9"/>
      <w:bookmarkEnd w:id="10"/>
    </w:tbl>
    <w:p w14:paraId="75B15D30" w14:textId="77777777" w:rsidR="005273D5" w:rsidRDefault="005273D5" w:rsidP="006518B5"/>
    <w:tbl>
      <w:tblPr>
        <w:tblStyle w:val="Tabelgril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8805271" w14:textId="77777777" w:rsidTr="00452CBC">
        <w:tc>
          <w:tcPr>
            <w:tcW w:w="11016" w:type="dxa"/>
          </w:tcPr>
          <w:p w14:paraId="3050F146" w14:textId="12720C3A" w:rsidR="005273D5" w:rsidRPr="00AF1A58" w:rsidRDefault="003F5E99" w:rsidP="000A7C6B">
            <w:pPr>
              <w:pStyle w:val="Titlu1"/>
              <w:outlineLvl w:val="0"/>
              <w:rPr>
                <w:b w:val="0"/>
                <w:bCs w:val="0"/>
              </w:rPr>
            </w:pPr>
            <w:bookmarkStart w:id="12" w:name="_Toc105664726"/>
            <w:r>
              <w:rPr>
                <w:rStyle w:val="Robust"/>
              </w:rPr>
              <w:t>Loads and Fixtures</w:t>
            </w:r>
            <w:bookmarkEnd w:id="12"/>
          </w:p>
          <w:tbl>
            <w:tblPr>
              <w:tblStyle w:val="Listdeculoaredeschis-Accentuar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F5E99" w14:paraId="432F7244" w14:textId="77777777" w:rsidTr="00F924D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C44E791" w14:textId="085D3361" w:rsidR="003F5E99" w:rsidRPr="004E282D" w:rsidRDefault="003F5E99" w:rsidP="005A5DC6">
                  <w:pPr>
                    <w:jc w:val="center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A74770C" w14:textId="6973300D" w:rsidR="003F5E99" w:rsidRPr="004E282D" w:rsidRDefault="003F5E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7D861DE" w14:textId="49999BBD" w:rsidR="003F5E99" w:rsidRPr="004E282D" w:rsidRDefault="003F5E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Fixture Details</w:t>
                  </w:r>
                </w:p>
              </w:tc>
            </w:tr>
            <w:tr w:rsidR="003F5E99" w14:paraId="2B2091B6" w14:textId="77777777" w:rsidTr="005326A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E3F74D8" w14:textId="6E97E44A" w:rsidR="003F5E99" w:rsidRPr="00AD5FBA" w:rsidRDefault="003F5E99" w:rsidP="005A5DC6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337249A7" w14:textId="3607FADE" w:rsidR="003F5E99" w:rsidRPr="006208CB" w:rsidRDefault="003F5E9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B2FDE0E" wp14:editId="13CAFAFB">
                        <wp:extent cx="1772285" cy="932180"/>
                        <wp:effectExtent l="0" t="0" r="0" b="1270"/>
                        <wp:docPr id="7" name="Imagin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3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lmedie1-Accentua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F5E99" w14:paraId="3878690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589DBF7" w14:textId="5DE76E74" w:rsidR="003F5E99" w:rsidRPr="00BE6656" w:rsidRDefault="003F5E99" w:rsidP="003F2268">
                        <w:pPr>
                          <w:jc w:val="right"/>
                          <w:rPr>
                            <w:rStyle w:val="Robust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4C86FDE" w14:textId="12854FA8" w:rsidR="003F5E99" w:rsidRPr="00154A1A" w:rsidRDefault="003F5E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F5E99" w14:paraId="05290D5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C05DCC" w14:textId="12F116ED" w:rsidR="003F5E99" w:rsidRDefault="003F5E9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BDB3FBD" w14:textId="4609398B" w:rsidR="003F5E99" w:rsidRDefault="003F5E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1C9F6CE0" w14:textId="77777777" w:rsidR="003F5E99" w:rsidRPr="004C6DEB" w:rsidRDefault="003F5E99" w:rsidP="00840CC7">
                  <w:pPr>
                    <w:pStyle w:val="Cuprins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1DFCD2ED" w14:textId="77777777" w:rsidR="005273D5" w:rsidRDefault="005273D5" w:rsidP="00840CC7">
            <w:pPr>
              <w:pStyle w:val="Cuprins3"/>
            </w:pPr>
          </w:p>
          <w:tbl>
            <w:tblPr>
              <w:tblStyle w:val="Listdeculoaredeschis-Accentuar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F5E99" w14:paraId="00B79A31" w14:textId="77777777" w:rsidTr="00990D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73481E0" w14:textId="0AC82078" w:rsidR="003F5E99" w:rsidRPr="004E282D" w:rsidRDefault="003F5E99" w:rsidP="005A5DC6">
                  <w:pPr>
                    <w:jc w:val="center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4673590" w14:textId="1BE180D7" w:rsidR="003F5E99" w:rsidRPr="004E282D" w:rsidRDefault="003F5E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CC8DC48" w14:textId="07370A09" w:rsidR="003F5E99" w:rsidRPr="004E282D" w:rsidRDefault="003F5E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Load Details</w:t>
                  </w:r>
                </w:p>
              </w:tc>
            </w:tr>
            <w:tr w:rsidR="003F5E99" w14:paraId="04EF74DF" w14:textId="77777777" w:rsidTr="00AA5A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EA2E9B9" w14:textId="4637977C" w:rsidR="003F5E99" w:rsidRPr="00F42DD1" w:rsidRDefault="003F5E99" w:rsidP="005A5DC6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AED2038" w14:textId="58CEF9C5" w:rsidR="003F5E99" w:rsidRPr="006208CB" w:rsidRDefault="003F5E9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750CEB7" wp14:editId="38079F90">
                        <wp:extent cx="1907540" cy="1003300"/>
                        <wp:effectExtent l="0" t="0" r="0" b="6350"/>
                        <wp:docPr id="8" name="Imagin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3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ilmedie1-Accentua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F5E99" w14:paraId="311335D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A8B7C48" w14:textId="4F2B3AAA" w:rsidR="003F5E99" w:rsidRPr="00BE6656" w:rsidRDefault="003F5E99" w:rsidP="003F2268">
                        <w:pPr>
                          <w:jc w:val="right"/>
                          <w:rPr>
                            <w:rStyle w:val="Robust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42BD83B" w14:textId="48765BC8" w:rsidR="003F5E99" w:rsidRPr="00B77EA3" w:rsidRDefault="003F5E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F5E99" w14:paraId="1CCDD6A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8EAB52C" w14:textId="1FAFDA1F" w:rsidR="003F5E99" w:rsidRDefault="003F5E9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355A16" w14:textId="384FA5DD" w:rsidR="003F5E99" w:rsidRDefault="003F5E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3F5E99" w14:paraId="12F2CE3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CF02B1" w14:textId="07DCBC7E" w:rsidR="003F5E99" w:rsidRDefault="003F5E9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7A72993" w14:textId="3A37D1F7" w:rsidR="003F5E99" w:rsidRDefault="003F5E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Robust"/>
                            <w:b w:val="0"/>
                            <w:bCs w:val="0"/>
                            <w:sz w:val="20"/>
                            <w:szCs w:val="20"/>
                          </w:rPr>
                          <w:t>2 N</w:t>
                        </w:r>
                      </w:p>
                    </w:tc>
                  </w:tr>
                </w:tbl>
                <w:p w14:paraId="63E5E0D7" w14:textId="77777777" w:rsidR="003F5E99" w:rsidRDefault="003F5E9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</w:rPr>
                  </w:pPr>
                </w:p>
              </w:tc>
            </w:tr>
          </w:tbl>
          <w:p w14:paraId="5549BA63" w14:textId="282EB87D" w:rsidR="005273D5" w:rsidRDefault="005273D5" w:rsidP="000A7C6B">
            <w:pPr>
              <w:rPr>
                <w:rStyle w:val="Robust"/>
              </w:rPr>
            </w:pPr>
          </w:p>
        </w:tc>
      </w:tr>
    </w:tbl>
    <w:p w14:paraId="3DE77F2F" w14:textId="77777777" w:rsidR="00132707" w:rsidRDefault="00132707" w:rsidP="00132707"/>
    <w:tbl>
      <w:tblPr>
        <w:tblStyle w:val="Tabelgri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BC7F3FE" w14:textId="77777777" w:rsidTr="005B3D16">
        <w:tc>
          <w:tcPr>
            <w:tcW w:w="11016" w:type="dxa"/>
          </w:tcPr>
          <w:p w14:paraId="75070882" w14:textId="6E8A9B6A" w:rsidR="00132707" w:rsidRDefault="00132707" w:rsidP="000A7C6B">
            <w:pPr>
              <w:pStyle w:val="Titlu1"/>
              <w:outlineLvl w:val="0"/>
            </w:pPr>
            <w:r>
              <w:br w:type="page"/>
            </w:r>
            <w:bookmarkStart w:id="13" w:name="_Toc105664727"/>
            <w:r w:rsidR="003F5E99">
              <w:t>Connector Definitions</w:t>
            </w:r>
            <w:bookmarkEnd w:id="13"/>
          </w:p>
          <w:p w14:paraId="7983ABDC" w14:textId="56792EC9" w:rsidR="00132707" w:rsidRDefault="003F5E99" w:rsidP="000A7C6B">
            <w:r>
              <w:t>No Data</w:t>
            </w:r>
          </w:p>
          <w:p w14:paraId="4B6515C6" w14:textId="236854AD" w:rsidR="00EF37BF" w:rsidRPr="009C0A33" w:rsidRDefault="00EF37BF" w:rsidP="000A7C6B"/>
          <w:p w14:paraId="791A0D2B" w14:textId="77777777" w:rsidR="000F2729" w:rsidRDefault="000F2729" w:rsidP="000A7C6B"/>
          <w:p w14:paraId="77781730" w14:textId="74852C56" w:rsidR="00E12C21" w:rsidRDefault="00E12C21" w:rsidP="000A7C6B"/>
          <w:p w14:paraId="6691A085" w14:textId="35C32C40" w:rsidR="00132707" w:rsidRDefault="00132707" w:rsidP="000A7C6B"/>
        </w:tc>
      </w:tr>
    </w:tbl>
    <w:p w14:paraId="40E843C5" w14:textId="77777777" w:rsidR="00104BD8" w:rsidRDefault="00104BD8" w:rsidP="006936A0"/>
    <w:tbl>
      <w:tblPr>
        <w:tblStyle w:val="Tabelgril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165314D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97CB702" w14:textId="67A28D6E" w:rsidR="00104BD8" w:rsidRDefault="003F5E99" w:rsidP="000A7C6B">
            <w:pPr>
              <w:pStyle w:val="Titlu1"/>
              <w:outlineLvl w:val="0"/>
            </w:pPr>
            <w:bookmarkStart w:id="14" w:name="_Toc105664728"/>
            <w:r>
              <w:lastRenderedPageBreak/>
              <w:t>Contact Information</w:t>
            </w:r>
            <w:bookmarkEnd w:id="14"/>
          </w:p>
          <w:p w14:paraId="3085846B" w14:textId="64954FD9" w:rsidR="00104BD8" w:rsidRDefault="003F5E99" w:rsidP="000A7C6B">
            <w:r>
              <w:t>No Data</w:t>
            </w:r>
          </w:p>
          <w:p w14:paraId="1514418E" w14:textId="75A1A300" w:rsidR="00104BD8" w:rsidRDefault="00104BD8" w:rsidP="000A7C6B">
            <w:pPr>
              <w:rPr>
                <w:rStyle w:val="A3"/>
              </w:rPr>
            </w:pPr>
          </w:p>
          <w:p w14:paraId="45239703" w14:textId="77777777" w:rsidR="00104BD8" w:rsidRDefault="00104BD8" w:rsidP="000A7C6B"/>
        </w:tc>
      </w:tr>
    </w:tbl>
    <w:p w14:paraId="2220F6F8" w14:textId="77777777" w:rsidR="00A61A59" w:rsidRDefault="00A61A59" w:rsidP="006936A0"/>
    <w:tbl>
      <w:tblPr>
        <w:tblStyle w:val="Tabelgril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174D916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5AF5113" w14:textId="273C439C" w:rsidR="00A61A59" w:rsidRDefault="003F5E99" w:rsidP="000A7C6B">
            <w:pPr>
              <w:pStyle w:val="Titlu1"/>
              <w:outlineLvl w:val="0"/>
            </w:pPr>
            <w:bookmarkStart w:id="15" w:name="_Toc10566472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C414DC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C62819" w14:textId="1EE9D491" w:rsidR="00A9531D" w:rsidRDefault="003F5E9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FD0F4F" w14:textId="2AEC3B53" w:rsidR="00A9531D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F5E99" w14:paraId="65F8E18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DAD5C9" w14:textId="17F1C301" w:rsidR="003F5E99" w:rsidRDefault="003F5E9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487D3A" w14:textId="30D2BC9B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F5E99" w14:paraId="7A23783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74D7A2" w14:textId="3DC83F62" w:rsidR="003F5E99" w:rsidRDefault="003F5E99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81443D" w14:textId="463470C9" w:rsidR="003F5E99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5E99" w14:paraId="28807E3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58CD92" w14:textId="6475F83D" w:rsidR="003F5E99" w:rsidRDefault="003F5E99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D3195A" w14:textId="1CC11F38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5E99" w14:paraId="056778A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CD328A" w14:textId="6D8C40FC" w:rsidR="003F5E99" w:rsidRDefault="003F5E99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18BF16" w14:textId="38A5E4BB" w:rsidR="003F5E99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3F5E99" w14:paraId="778F11D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76044B" w14:textId="46ACE8F5" w:rsidR="003F5E99" w:rsidRDefault="003F5E99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8FA3E3" w14:textId="7271D625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3.48036 mm</w:t>
                  </w:r>
                </w:p>
              </w:tc>
            </w:tr>
            <w:tr w:rsidR="003F5E99" w14:paraId="7F078CB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21B042" w14:textId="5FAF5E84" w:rsidR="003F5E99" w:rsidRDefault="003F5E99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73C98B" w14:textId="65C9D3C7" w:rsidR="003F5E99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0.174018 mm</w:t>
                  </w:r>
                </w:p>
              </w:tc>
            </w:tr>
            <w:tr w:rsidR="003F5E99" w14:paraId="5EC6D0F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37DB02" w14:textId="0C4B93F0" w:rsidR="003F5E99" w:rsidRDefault="003F5E99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D9B377" w14:textId="4A77097F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70526DF0" w14:textId="77777777" w:rsidR="00690657" w:rsidRDefault="00690657" w:rsidP="00690657"/>
          <w:p w14:paraId="25508082" w14:textId="0D08EEDA" w:rsidR="00A9531D" w:rsidRPr="00690657" w:rsidRDefault="003F5E99" w:rsidP="00690657">
            <w:pPr>
              <w:pStyle w:val="Titlu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70E2C7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5EB97F" w14:textId="4136D745" w:rsidR="007107BE" w:rsidRDefault="003F5E9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FEEE70" w14:textId="7B696D43" w:rsidR="007107BE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39231</w:t>
                  </w:r>
                </w:p>
              </w:tc>
            </w:tr>
            <w:tr w:rsidR="003F5E99" w14:paraId="648A938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0B2963" w14:textId="334B32DC" w:rsidR="003F5E99" w:rsidRDefault="003F5E9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3F82D3" w14:textId="66EAE2F5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24154</w:t>
                  </w:r>
                </w:p>
              </w:tc>
            </w:tr>
            <w:tr w:rsidR="003F5E99" w14:paraId="3B1BBA8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81CB4B" w14:textId="31CE9B2A" w:rsidR="003F5E99" w:rsidRDefault="003F5E9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60D6C2" w14:textId="5E236BDA" w:rsidR="003F5E99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20.589</w:t>
                  </w:r>
                </w:p>
              </w:tc>
            </w:tr>
            <w:tr w:rsidR="003F5E99" w14:paraId="337E0C7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6291C9" w14:textId="05B01DB3" w:rsidR="003F5E99" w:rsidRDefault="003F5E9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7F9B85" w14:textId="50701CEA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94.4</w:t>
                  </w:r>
                </w:p>
              </w:tc>
            </w:tr>
            <w:tr w:rsidR="003F5E99" w14:paraId="0AABD3B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29656B" w14:textId="7CE4B77D" w:rsidR="003F5E99" w:rsidRDefault="003F5E99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47510" w14:textId="6D602B39" w:rsidR="003F5E99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0.17</w:t>
                  </w:r>
                </w:p>
              </w:tc>
            </w:tr>
            <w:tr w:rsidR="003F5E99" w14:paraId="50753E3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199F9B" w14:textId="3CE0D052" w:rsidR="003F5E99" w:rsidRDefault="003F5E99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0CE9E0" w14:textId="17A4BBCC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F5E99" w14:paraId="00B8F9D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EBABD8" w14:textId="535633CE" w:rsidR="003F5E99" w:rsidRDefault="003F5E99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2C6F5C" w14:textId="2D0E393C" w:rsidR="003F5E99" w:rsidRDefault="003F5E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3F5E99" w14:paraId="62AC31A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3CF9D0" w14:textId="02FA3F8C" w:rsidR="003F5E99" w:rsidRDefault="003F5E9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487B39" w14:textId="77777777" w:rsidR="003F5E99" w:rsidRDefault="003F5E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2CE760A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25CC6264" w14:textId="1137B53B" w:rsidR="00D803B1" w:rsidRDefault="003F5E99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130507B" wp14:editId="7DA6DB84">
                        <wp:extent cx="6711315" cy="3531235"/>
                        <wp:effectExtent l="0" t="0" r="0" b="0"/>
                        <wp:docPr id="9" name="Imagin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31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E536C77" w14:textId="228F82D5" w:rsidR="00A61A59" w:rsidRPr="00F077CB" w:rsidRDefault="00A61A59" w:rsidP="000A7C6B"/>
        </w:tc>
      </w:tr>
    </w:tbl>
    <w:p w14:paraId="0AB90241" w14:textId="77777777" w:rsidR="002C53F9" w:rsidRDefault="002C53F9" w:rsidP="006936A0"/>
    <w:tbl>
      <w:tblPr>
        <w:tblStyle w:val="Tabelgril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CCE09EE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698223F" w14:textId="2DE87672" w:rsidR="002C53F9" w:rsidRDefault="003F5E99" w:rsidP="000A7C6B">
            <w:pPr>
              <w:pStyle w:val="Titlu1"/>
              <w:outlineLvl w:val="0"/>
            </w:pPr>
            <w:bookmarkStart w:id="16" w:name="_Toc105664730"/>
            <w:r>
              <w:t>Sensor Details</w:t>
            </w:r>
            <w:bookmarkEnd w:id="16"/>
          </w:p>
          <w:p w14:paraId="271B490C" w14:textId="0FD1C08F" w:rsidR="002C53F9" w:rsidRPr="00F077CB" w:rsidRDefault="003F5E99" w:rsidP="000A7C6B">
            <w:r>
              <w:t>No Data</w:t>
            </w:r>
          </w:p>
        </w:tc>
      </w:tr>
    </w:tbl>
    <w:p w14:paraId="3F2A4373" w14:textId="77777777" w:rsidR="00EC2432" w:rsidRDefault="00EC2432" w:rsidP="00940093"/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6DEF4C1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36A5AC8" w14:textId="107F45C0" w:rsidR="00EC2432" w:rsidRDefault="003F5E99" w:rsidP="000A7C6B">
            <w:pPr>
              <w:pStyle w:val="Titlu1"/>
              <w:outlineLvl w:val="0"/>
            </w:pPr>
            <w:bookmarkStart w:id="17" w:name="_Toc243733152"/>
            <w:bookmarkStart w:id="18" w:name="_Toc245020120"/>
            <w:bookmarkStart w:id="19" w:name="_Toc245020152"/>
            <w:bookmarkStart w:id="20" w:name="_Toc105664731"/>
            <w:r>
              <w:lastRenderedPageBreak/>
              <w:t>Study Results</w:t>
            </w:r>
            <w:bookmarkEnd w:id="20"/>
          </w:p>
          <w:p w14:paraId="4A586DBE" w14:textId="0556C90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1"/>
              <w:gridCol w:w="3179"/>
              <w:gridCol w:w="2380"/>
              <w:gridCol w:w="2358"/>
            </w:tblGrid>
            <w:tr w:rsidR="003F5E99" w14:paraId="1CCDADF5" w14:textId="77777777" w:rsidTr="005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2C113B" w14:textId="4852304F" w:rsidR="003F5E99" w:rsidRDefault="003F5E99" w:rsidP="003F5E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9DEE29" w14:textId="617C3376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C659AF" w14:textId="486C0F7A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86B70A9" w14:textId="66F7B2FB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5E99" w14:paraId="5D22EB96" w14:textId="77777777" w:rsidTr="00546B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974A13" w14:textId="03588229" w:rsidR="003F5E99" w:rsidRPr="004D2956" w:rsidRDefault="003F5E99" w:rsidP="003F5E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018BF9" w14:textId="32C96034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1(Value = 917.728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C995E87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4263BDD4" w14:textId="32CC467F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A58172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5.350e+00</w:t>
                  </w:r>
                </w:p>
                <w:p w14:paraId="077636DA" w14:textId="4563B566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2509</w:t>
                  </w:r>
                </w:p>
              </w:tc>
            </w:tr>
            <w:tr w:rsidR="003F5E99" w14:paraId="5F0F1CBA" w14:textId="77777777" w:rsidTr="00546B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B4C1A5" w14:textId="22123F3E" w:rsidR="003F5E99" w:rsidRDefault="003F5E99" w:rsidP="003F5E99">
                  <w:pPr>
                    <w:jc w:val="center"/>
                    <w:rPr>
                      <w:rStyle w:val="Robust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110E87E" wp14:editId="3818F4F4">
                        <wp:extent cx="6858000" cy="3608070"/>
                        <wp:effectExtent l="0" t="0" r="0" b="0"/>
                        <wp:docPr id="10" name="Imagin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8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759CD9" w14:textId="5370CE8A" w:rsidR="003F5E99" w:rsidRPr="004D2956" w:rsidRDefault="003F5E99" w:rsidP="003F5E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incheietura - Copie-Frequency 1-Amplitude-Amplitude1</w:t>
                  </w:r>
                </w:p>
              </w:tc>
            </w:tr>
          </w:tbl>
          <w:p w14:paraId="6D6AC6BD" w14:textId="61CDFAFD" w:rsidR="003F5E99" w:rsidRDefault="003F5E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1"/>
              <w:gridCol w:w="3179"/>
              <w:gridCol w:w="2380"/>
              <w:gridCol w:w="2358"/>
            </w:tblGrid>
            <w:tr w:rsidR="003F5E99" w14:paraId="67A8FD03" w14:textId="77777777" w:rsidTr="005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4C22B0" w14:textId="6E820615" w:rsidR="003F5E99" w:rsidRDefault="003F5E99" w:rsidP="003F5E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DBB845" w14:textId="10E4D160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38EC22" w14:textId="1A7801E1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0C7AF9D" w14:textId="7F4B11D4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5E99" w14:paraId="0ADA1E0B" w14:textId="77777777" w:rsidTr="00546B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8FF5A45" w14:textId="2CF735F3" w:rsidR="003F5E99" w:rsidRPr="004D2956" w:rsidRDefault="003F5E99" w:rsidP="003F5E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36DE69" w14:textId="26852A5E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2(Value = 2,378.79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C3D918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6EFF37B6" w14:textId="2F6C7424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FA95F9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6.479e+00</w:t>
                  </w:r>
                </w:p>
                <w:p w14:paraId="50092B97" w14:textId="78583437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1774</w:t>
                  </w:r>
                </w:p>
              </w:tc>
            </w:tr>
            <w:tr w:rsidR="003F5E99" w14:paraId="3582F7EA" w14:textId="77777777" w:rsidTr="00546B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BF4BD5" w14:textId="52935573" w:rsidR="003F5E99" w:rsidRDefault="003F5E99" w:rsidP="003F5E99">
                  <w:pPr>
                    <w:jc w:val="center"/>
                    <w:rPr>
                      <w:rStyle w:val="Robust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941F1D1" wp14:editId="164E2F87">
                        <wp:extent cx="6858000" cy="3608070"/>
                        <wp:effectExtent l="0" t="0" r="0" b="0"/>
                        <wp:docPr id="11" name="Imagin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8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CD214B" w14:textId="293B9D90" w:rsidR="003F5E99" w:rsidRPr="004D2956" w:rsidRDefault="003F5E99" w:rsidP="003F5E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incheietura - Copie-Frequency 1-Amplitude-Amplitude2</w:t>
                  </w:r>
                </w:p>
              </w:tc>
            </w:tr>
          </w:tbl>
          <w:p w14:paraId="36229992" w14:textId="7C6D924A" w:rsidR="003F5E99" w:rsidRDefault="003F5E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9"/>
              <w:gridCol w:w="3346"/>
              <w:gridCol w:w="2228"/>
              <w:gridCol w:w="2205"/>
            </w:tblGrid>
            <w:tr w:rsidR="003F5E99" w14:paraId="4F76400E" w14:textId="77777777" w:rsidTr="005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BB9ECE" w14:textId="17F64C79" w:rsidR="003F5E99" w:rsidRDefault="003F5E99" w:rsidP="003F5E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C7EA9A" w14:textId="654F6B44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7FDE66" w14:textId="65BFCCD5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583E1B2" w14:textId="5200650C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5E99" w14:paraId="67B929BB" w14:textId="77777777" w:rsidTr="00546B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684437D" w14:textId="26243798" w:rsidR="003F5E99" w:rsidRPr="004D2956" w:rsidRDefault="003F5E99" w:rsidP="003F5E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Amplitude3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1DC331" w14:textId="7752CFBE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3(Value = 3,806.19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0C7AAE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</w:t>
                  </w:r>
                </w:p>
                <w:p w14:paraId="5FD5EBCA" w14:textId="5CCB3A41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0A91F4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7.479</w:t>
                  </w:r>
                </w:p>
                <w:p w14:paraId="2CC39F0B" w14:textId="208E0BA5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1822</w:t>
                  </w:r>
                </w:p>
              </w:tc>
            </w:tr>
            <w:tr w:rsidR="003F5E99" w14:paraId="6687C5DA" w14:textId="77777777" w:rsidTr="00546B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82E8BD" w14:textId="109348F8" w:rsidR="003F5E99" w:rsidRDefault="003F5E99" w:rsidP="003F5E99">
                  <w:pPr>
                    <w:jc w:val="center"/>
                    <w:rPr>
                      <w:rStyle w:val="Robust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D630AD0" wp14:editId="7BAA55A4">
                        <wp:extent cx="6858000" cy="3608070"/>
                        <wp:effectExtent l="0" t="0" r="0" b="0"/>
                        <wp:docPr id="12" name="Imagin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8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277386" w14:textId="5151A0B2" w:rsidR="003F5E99" w:rsidRPr="004D2956" w:rsidRDefault="003F5E99" w:rsidP="003F5E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lastRenderedPageBreak/>
                    <w:t>incheietura - Copie-Frequency 1-Amplitude-Amplitude3</w:t>
                  </w:r>
                </w:p>
              </w:tc>
            </w:tr>
          </w:tbl>
          <w:p w14:paraId="12922044" w14:textId="01BE24CD" w:rsidR="003F5E99" w:rsidRDefault="003F5E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1"/>
              <w:gridCol w:w="3179"/>
              <w:gridCol w:w="2380"/>
              <w:gridCol w:w="2358"/>
            </w:tblGrid>
            <w:tr w:rsidR="003F5E99" w14:paraId="03D48D72" w14:textId="77777777" w:rsidTr="005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3CFEE8" w14:textId="515762E4" w:rsidR="003F5E99" w:rsidRDefault="003F5E99" w:rsidP="003F5E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0BDA3B" w14:textId="74477D9C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BFDC02" w14:textId="3309D3D1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967F2A5" w14:textId="47BC8A65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5E99" w14:paraId="56DFF4FE" w14:textId="77777777" w:rsidTr="00546B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C42F84D" w14:textId="15EBE119" w:rsidR="003F5E99" w:rsidRPr="004D2956" w:rsidRDefault="003F5E99" w:rsidP="003F5E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Amplitude4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3C6A0F" w14:textId="1F12A7B0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4(Value = 5,353.91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6BF9F3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28BD6AE3" w14:textId="4060C554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015A3D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6.218e+00</w:t>
                  </w:r>
                </w:p>
                <w:p w14:paraId="05BA4B1B" w14:textId="54EFA356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2348</w:t>
                  </w:r>
                </w:p>
              </w:tc>
            </w:tr>
            <w:tr w:rsidR="003F5E99" w14:paraId="706A61E1" w14:textId="77777777" w:rsidTr="00546B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C6983A" w14:textId="22FAB956" w:rsidR="003F5E99" w:rsidRDefault="003F5E99" w:rsidP="003F5E99">
                  <w:pPr>
                    <w:jc w:val="center"/>
                    <w:rPr>
                      <w:rStyle w:val="Robust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7A4D16B" wp14:editId="3EDCC59B">
                        <wp:extent cx="6858000" cy="3608070"/>
                        <wp:effectExtent l="0" t="0" r="0" b="0"/>
                        <wp:docPr id="13" name="Imagin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8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CACEC0" w14:textId="23F38B3D" w:rsidR="003F5E99" w:rsidRPr="004D2956" w:rsidRDefault="003F5E99" w:rsidP="003F5E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incheietura - Copie-Frequency 1-Amplitude-Amplitude4</w:t>
                  </w:r>
                </w:p>
              </w:tc>
            </w:tr>
          </w:tbl>
          <w:p w14:paraId="76966F76" w14:textId="3C39F58A" w:rsidR="003F5E99" w:rsidRDefault="003F5E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1"/>
              <w:gridCol w:w="3179"/>
              <w:gridCol w:w="2380"/>
              <w:gridCol w:w="2358"/>
            </w:tblGrid>
            <w:tr w:rsidR="003F5E99" w14:paraId="4A918E7A" w14:textId="77777777" w:rsidTr="005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25499C" w14:textId="71FA01A7" w:rsidR="003F5E99" w:rsidRDefault="003F5E99" w:rsidP="003F5E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85A2BE" w14:textId="6AB3C1B9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C11EEB" w14:textId="7EACFAF2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5CBE80A" w14:textId="79E4CBED" w:rsidR="003F5E99" w:rsidRDefault="003F5E99" w:rsidP="003F5E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5E99" w14:paraId="62643557" w14:textId="77777777" w:rsidTr="00546B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13C16A" w14:textId="3F37FC4F" w:rsidR="003F5E99" w:rsidRPr="004D2956" w:rsidRDefault="003F5E99" w:rsidP="003F5E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Amplitude5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9EFCEA3" w14:textId="1845F6CD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5(Value = 6,573.58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D40BF00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4FD6EF7F" w14:textId="27EC21B7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9DFA66" w14:textId="77777777" w:rsidR="003F5E99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7.732e+00</w:t>
                  </w:r>
                </w:p>
                <w:p w14:paraId="03AEC264" w14:textId="139BEFA7" w:rsidR="003F5E99" w:rsidRPr="004D2956" w:rsidRDefault="003F5E99" w:rsidP="003F5E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1774</w:t>
                  </w:r>
                </w:p>
              </w:tc>
            </w:tr>
            <w:tr w:rsidR="003F5E99" w14:paraId="1B7D3BDA" w14:textId="77777777" w:rsidTr="00546B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5F4198" w14:textId="3D6CFDE1" w:rsidR="003F5E99" w:rsidRDefault="003F5E99" w:rsidP="003F5E99">
                  <w:pPr>
                    <w:jc w:val="center"/>
                    <w:rPr>
                      <w:rStyle w:val="Robust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9547CD4" wp14:editId="2F84A693">
                        <wp:extent cx="6858000" cy="3608070"/>
                        <wp:effectExtent l="0" t="0" r="0" b="0"/>
                        <wp:docPr id="14" name="Imagin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8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6428C8" w14:textId="3B29F737" w:rsidR="003F5E99" w:rsidRPr="004D2956" w:rsidRDefault="003F5E99" w:rsidP="003F5E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noProof/>
                      <w:sz w:val="20"/>
                      <w:szCs w:val="20"/>
                    </w:rPr>
                    <w:t>incheietura - Copie-Frequency 1-Amplitude-Amplitude5</w:t>
                  </w:r>
                </w:p>
              </w:tc>
            </w:tr>
          </w:tbl>
          <w:p w14:paraId="168D9244" w14:textId="77777777" w:rsidR="003F5E99" w:rsidRPr="000B04D4" w:rsidRDefault="003F5E99" w:rsidP="000A7C6B"/>
          <w:bookmarkEnd w:id="17"/>
          <w:bookmarkEnd w:id="18"/>
          <w:bookmarkEnd w:id="19"/>
          <w:p w14:paraId="3D76DE27" w14:textId="09A97A54" w:rsidR="00EC2432" w:rsidRDefault="003F5E99" w:rsidP="000A7C6B">
            <w:pPr>
              <w:rPr>
                <w:rStyle w:val="Robust"/>
              </w:rPr>
            </w:pPr>
            <w:r>
              <w:rPr>
                <w:rStyle w:val="Robust"/>
              </w:rPr>
              <w:t>Mode List</w:t>
            </w:r>
          </w:p>
          <w:tbl>
            <w:tblPr>
              <w:tblStyle w:val="Listdeculoaredeschis-Accentuare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631"/>
              <w:gridCol w:w="2641"/>
              <w:gridCol w:w="2619"/>
              <w:gridCol w:w="2647"/>
            </w:tblGrid>
            <w:tr w:rsidR="009D29C5" w14:paraId="45C6C8B9" w14:textId="77777777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43546A0" w14:textId="6DF6C0FB" w:rsidR="009D29C5" w:rsidRPr="004E282D" w:rsidRDefault="003F5E99" w:rsidP="009D29C5">
                  <w:pPr>
                    <w:jc w:val="center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Frequency Number</w:t>
                  </w:r>
                </w:p>
              </w:tc>
              <w:tc>
                <w:tcPr>
                  <w:tcW w:w="2699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AE33467" w14:textId="3E4FDE7E" w:rsidR="009D29C5" w:rsidRPr="004E282D" w:rsidRDefault="003F5E99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Rad/sec</w:t>
                  </w:r>
                </w:p>
              </w:tc>
              <w:tc>
                <w:tcPr>
                  <w:tcW w:w="2680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95E29CF" w14:textId="322AE8A5" w:rsidR="009D29C5" w:rsidRPr="004E282D" w:rsidRDefault="003F5E99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Hertz</w:t>
                  </w:r>
                </w:p>
              </w:tc>
              <w:tc>
                <w:tcPr>
                  <w:tcW w:w="269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C76D49A" w14:textId="35677026" w:rsidR="009D29C5" w:rsidRPr="004E282D" w:rsidRDefault="003F5E99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Seconds</w:t>
                  </w:r>
                </w:p>
              </w:tc>
            </w:tr>
            <w:tr w:rsidR="009D29C5" w14:paraId="6316993F" w14:textId="77777777" w:rsidTr="003F5E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760F448F" w14:textId="09BF04E8" w:rsidR="009D29C5" w:rsidRPr="00AD5FBA" w:rsidRDefault="003F5E99" w:rsidP="009D29C5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1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42C61C9B" w14:textId="30A9DB85" w:rsidR="009D29C5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5,766.3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45444D7C" w14:textId="52B4F0BD" w:rsidR="009D29C5" w:rsidRPr="006208CB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917.73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85D6C74" w14:textId="2B6765F7" w:rsidR="009D29C5" w:rsidRPr="002B70DE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0.0010896</w:t>
                  </w:r>
                </w:p>
              </w:tc>
            </w:tr>
            <w:tr w:rsidR="003F5E99" w14:paraId="0C69E231" w14:textId="77777777" w:rsidTr="003F5E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CD0466A" w14:textId="55171817" w:rsidR="003F5E99" w:rsidRDefault="003F5E99" w:rsidP="009D29C5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2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D2A0200" w14:textId="7203FD39" w:rsidR="003F5E99" w:rsidRDefault="003F5E9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14,946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F9B7FA5" w14:textId="1E166FDE" w:rsidR="003F5E99" w:rsidRDefault="003F5E9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2,378.8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4B7CC3A1" w14:textId="5DCE4A60" w:rsidR="003F5E99" w:rsidRDefault="003F5E9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0.00042038</w:t>
                  </w:r>
                </w:p>
              </w:tc>
            </w:tr>
            <w:tr w:rsidR="003F5E99" w14:paraId="443E069F" w14:textId="77777777" w:rsidTr="003F5E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10446492" w14:textId="1A90E0C6" w:rsidR="003F5E99" w:rsidRDefault="003F5E99" w:rsidP="009D29C5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3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AD2DCD4" w14:textId="430BCBB2" w:rsidR="003F5E99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23,915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766E75CC" w14:textId="3692353F" w:rsidR="003F5E99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3,806.2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6AA0993" w14:textId="2211739A" w:rsidR="003F5E99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0.00026273</w:t>
                  </w:r>
                </w:p>
              </w:tc>
            </w:tr>
            <w:tr w:rsidR="003F5E99" w14:paraId="4FE05EE0" w14:textId="77777777" w:rsidTr="003F5E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C02C066" w14:textId="6DA49EA0" w:rsidR="003F5E99" w:rsidRDefault="003F5E99" w:rsidP="009D29C5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4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409BFB9F" w14:textId="5F664580" w:rsidR="003F5E99" w:rsidRDefault="003F5E9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33,640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B10D243" w14:textId="7185368F" w:rsidR="003F5E99" w:rsidRDefault="003F5E9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5,353.9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F5F2378" w14:textId="1E8AFDD8" w:rsidR="003F5E99" w:rsidRDefault="003F5E9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0.00018678</w:t>
                  </w:r>
                </w:p>
              </w:tc>
            </w:tr>
            <w:tr w:rsidR="003F5E99" w14:paraId="3829DCEB" w14:textId="77777777" w:rsidTr="00A85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6638EDFA" w14:textId="390CE3A9" w:rsidR="003F5E99" w:rsidRDefault="003F5E99" w:rsidP="009D29C5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5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310E8A8E" w14:textId="3E869E64" w:rsidR="003F5E99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41,303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15E6314C" w14:textId="4D772D8E" w:rsidR="003F5E99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6,573.6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3AFDDD91" w14:textId="701B8882" w:rsidR="003F5E99" w:rsidRDefault="003F5E9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0.00015212</w:t>
                  </w:r>
                </w:p>
              </w:tc>
            </w:tr>
          </w:tbl>
          <w:p w14:paraId="7501F06F" w14:textId="77777777" w:rsidR="00EC2432" w:rsidRDefault="00EC2432" w:rsidP="000A7C6B">
            <w:pPr>
              <w:rPr>
                <w:b/>
                <w:bCs/>
              </w:rPr>
            </w:pPr>
          </w:p>
          <w:p w14:paraId="6671B767" w14:textId="18D2E90E" w:rsidR="00A8563F" w:rsidRDefault="003F5E99" w:rsidP="00A8563F">
            <w:pPr>
              <w:rPr>
                <w:rStyle w:val="Robust"/>
              </w:rPr>
            </w:pPr>
            <w:r>
              <w:rPr>
                <w:rStyle w:val="Robust"/>
              </w:rPr>
              <w:t>Mass Participation (Normalized)</w:t>
            </w:r>
          </w:p>
          <w:tbl>
            <w:tblPr>
              <w:tblStyle w:val="Listdeculoaredeschis-Accentuare3"/>
              <w:tblW w:w="5000" w:type="pct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02"/>
              <w:gridCol w:w="2118"/>
              <w:gridCol w:w="2101"/>
              <w:gridCol w:w="2101"/>
              <w:gridCol w:w="2116"/>
            </w:tblGrid>
            <w:tr w:rsidR="00A8563F" w14:paraId="592FD27F" w14:textId="77777777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14:paraId="3395C59B" w14:textId="2BD2F9B6" w:rsidR="00A8563F" w:rsidRPr="004E282D" w:rsidRDefault="003F5E99" w:rsidP="003F2268">
                  <w:pPr>
                    <w:jc w:val="center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Mode Number</w:t>
                  </w:r>
                </w:p>
              </w:tc>
              <w:tc>
                <w:tcPr>
                  <w:tcW w:w="1005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14:paraId="13CAA753" w14:textId="5C6C689C" w:rsidR="00A8563F" w:rsidRPr="004E282D" w:rsidRDefault="003F5E9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Frequency(Hertz)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</w:tcPr>
                <w:p w14:paraId="6081D0B9" w14:textId="0AE4E097" w:rsidR="00A8563F" w:rsidRPr="004E282D" w:rsidRDefault="003F5E9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X direction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14:paraId="6F314489" w14:textId="5F215407" w:rsidR="00A8563F" w:rsidRPr="004E282D" w:rsidRDefault="003F5E9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/>
                      <w:color w:val="auto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Y direction</w:t>
                  </w:r>
                </w:p>
              </w:tc>
              <w:tc>
                <w:tcPr>
                  <w:tcW w:w="1004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14:paraId="501F3B39" w14:textId="7B24191C" w:rsidR="00A8563F" w:rsidRPr="004E282D" w:rsidRDefault="003F5E9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/>
                      <w:color w:val="auto"/>
                    </w:rPr>
                    <w:t>Z direction</w:t>
                  </w:r>
                </w:p>
              </w:tc>
            </w:tr>
            <w:tr w:rsidR="00A8563F" w14:paraId="79F9EEC0" w14:textId="77777777" w:rsidTr="003F5E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1AAB3558" w14:textId="7A6501B0" w:rsidR="00A8563F" w:rsidRPr="00A8563F" w:rsidRDefault="003F5E99" w:rsidP="00A8563F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1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52A3754" w14:textId="3A070746" w:rsidR="00A8563F" w:rsidRDefault="003F5E99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917.73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2F995A7F" w14:textId="5F260586" w:rsidR="00A8563F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9.8476e-08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93190D5" w14:textId="600C4867" w:rsidR="00A8563F" w:rsidRPr="006208CB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6.9865e-06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D8DF4EC" w14:textId="5BDFCD0D" w:rsidR="00A8563F" w:rsidRPr="002B70DE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0.59816</w:t>
                  </w:r>
                </w:p>
              </w:tc>
            </w:tr>
            <w:tr w:rsidR="003F5E99" w14:paraId="45B70632" w14:textId="77777777" w:rsidTr="003F5E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11D77C3" w14:textId="19758A20" w:rsidR="003F5E99" w:rsidRDefault="003F5E99" w:rsidP="00A8563F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2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2883794" w14:textId="4D40BEEC" w:rsidR="003F5E99" w:rsidRDefault="003F5E99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2,378.8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3EC8E409" w14:textId="47E940A5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0.43423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BE0FAC0" w14:textId="5A61DCC5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0.034108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41005B30" w14:textId="775F61CE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4.8696e-08</w:t>
                  </w:r>
                </w:p>
              </w:tc>
            </w:tr>
            <w:tr w:rsidR="003F5E99" w14:paraId="250E1292" w14:textId="77777777" w:rsidTr="003F5E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1808B6FC" w14:textId="27EB2CE7" w:rsidR="003F5E99" w:rsidRDefault="003F5E99" w:rsidP="00A8563F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3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160ACC7" w14:textId="042666CC" w:rsidR="003F5E99" w:rsidRDefault="003F5E99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3,806.2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14D10FDC" w14:textId="50426185" w:rsidR="003F5E99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0.00023144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35A1BED" w14:textId="1DA41B1D" w:rsidR="003F5E99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1.2276e-05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2EE24FF" w14:textId="3BB0DB50" w:rsidR="003F5E99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6.1456e-05</w:t>
                  </w:r>
                </w:p>
              </w:tc>
            </w:tr>
            <w:tr w:rsidR="003F5E99" w14:paraId="0E6E32F3" w14:textId="77777777" w:rsidTr="003F5E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4AECDC28" w14:textId="34A53AF1" w:rsidR="003F5E99" w:rsidRDefault="003F5E99" w:rsidP="00A8563F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4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7BC6C557" w14:textId="41D2FEE6" w:rsidR="003F5E99" w:rsidRDefault="003F5E99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5,353.9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138DA081" w14:textId="5689A51B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6.4968e-09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B533F1E" w14:textId="798FD7B2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0.00023137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3A93BF7" w14:textId="1E52AE2B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0.23335</w:t>
                  </w:r>
                </w:p>
              </w:tc>
            </w:tr>
            <w:tr w:rsidR="003F5E99" w14:paraId="2AF820E8" w14:textId="77777777" w:rsidTr="003F5E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81BE1D7" w14:textId="0C13385B" w:rsidR="003F5E99" w:rsidRDefault="003F5E99" w:rsidP="00A8563F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>5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50B3B445" w14:textId="5865A6E4" w:rsidR="003F5E99" w:rsidRDefault="003F5E99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6,573.6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191799A1" w14:textId="4EC05CA2" w:rsidR="003F5E99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0.33711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96D71CE" w14:textId="44AE8A98" w:rsidR="003F5E99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0.0081659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36B3CE25" w14:textId="7707B797" w:rsidR="003F5E99" w:rsidRDefault="003F5E9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1.7755e-05</w:t>
                  </w:r>
                </w:p>
              </w:tc>
            </w:tr>
            <w:tr w:rsidR="003F5E99" w14:paraId="6C2DB72C" w14:textId="77777777" w:rsidTr="00A85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4DA8FE8A" w14:textId="30D8F72A" w:rsidR="003F5E99" w:rsidRDefault="003F5E99" w:rsidP="00A8563F">
                  <w:pPr>
                    <w:jc w:val="center"/>
                    <w:rPr>
                      <w:rStyle w:val="Robust"/>
                    </w:rPr>
                  </w:pPr>
                  <w:r>
                    <w:rPr>
                      <w:rStyle w:val="Robust"/>
                    </w:rPr>
                    <w:t xml:space="preserve"> 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6739DFE1" w14:textId="0E8EDA8E" w:rsidR="003F5E99" w:rsidRDefault="003F5E99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</w:tcPr>
                <w:p w14:paraId="324E9C39" w14:textId="19633A54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Sum X = 0.77157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0CCBF640" w14:textId="0EC15999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Sum Y = 0.042525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14:paraId="07B2A9EE" w14:textId="2A96F516" w:rsidR="003F5E99" w:rsidRDefault="003F5E9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Robust"/>
                      <w:b w:val="0"/>
                      <w:sz w:val="20"/>
                      <w:szCs w:val="20"/>
                    </w:rPr>
                  </w:pPr>
                  <w:r>
                    <w:rPr>
                      <w:rStyle w:val="Robust"/>
                      <w:b w:val="0"/>
                      <w:sz w:val="20"/>
                      <w:szCs w:val="20"/>
                    </w:rPr>
                    <w:t>Sum Z = 0.83158</w:t>
                  </w:r>
                </w:p>
              </w:tc>
            </w:tr>
          </w:tbl>
          <w:p w14:paraId="0449470C" w14:textId="77777777" w:rsidR="00A8563F" w:rsidRDefault="00A8563F" w:rsidP="000A7C6B">
            <w:pPr>
              <w:rPr>
                <w:b/>
                <w:bCs/>
              </w:rPr>
            </w:pPr>
          </w:p>
          <w:p w14:paraId="55415822" w14:textId="10440535" w:rsidR="00EC2432" w:rsidRDefault="00EC2432" w:rsidP="000A7C6B"/>
        </w:tc>
      </w:tr>
    </w:tbl>
    <w:p w14:paraId="7260793C" w14:textId="77777777" w:rsidR="000B1701" w:rsidRDefault="000B1701" w:rsidP="000B1701"/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51A137D2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CA1AE1C" w14:textId="797183DD" w:rsidR="000B1701" w:rsidRDefault="003F5E99" w:rsidP="003F5E99">
            <w:pPr>
              <w:pStyle w:val="Titlu1"/>
            </w:pPr>
            <w:bookmarkStart w:id="21" w:name="_Toc105664732"/>
            <w:r>
              <w:t>Conclusion</w:t>
            </w:r>
            <w:bookmarkEnd w:id="21"/>
          </w:p>
        </w:tc>
      </w:tr>
    </w:tbl>
    <w:p w14:paraId="7C4AEBAD" w14:textId="36AFDF3B" w:rsidR="00AC3438" w:rsidRPr="00AC3438" w:rsidRDefault="00AC3438" w:rsidP="00FE0924"/>
    <w:sectPr w:rsidR="00AC3438" w:rsidRPr="00AC3438" w:rsidSect="003F5E99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08243" w14:textId="77777777" w:rsidR="003F5E99" w:rsidRDefault="003F5E99" w:rsidP="00F25CD7">
      <w:pPr>
        <w:spacing w:after="0" w:line="240" w:lineRule="auto"/>
      </w:pPr>
      <w:r>
        <w:separator/>
      </w:r>
    </w:p>
  </w:endnote>
  <w:endnote w:type="continuationSeparator" w:id="0">
    <w:p w14:paraId="23A0C5E2" w14:textId="77777777" w:rsidR="003F5E99" w:rsidRDefault="003F5E9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gril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7386AB91" w14:textId="77777777" w:rsidTr="003E1AE9">
      <w:tc>
        <w:tcPr>
          <w:tcW w:w="867" w:type="pct"/>
        </w:tcPr>
        <w:p w14:paraId="3AB48E13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41BF832" wp14:editId="400D5255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BBB4A51" w14:textId="5EDD360D" w:rsidR="00DC4D2F" w:rsidRDefault="003F5E9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B1ECFFB" w14:textId="3B0F88B0" w:rsidR="00DC4D2F" w:rsidRDefault="003F5E9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incheietura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-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Copie</w:t>
          </w:r>
          <w:proofErr w:type="spellEnd"/>
        </w:p>
      </w:tc>
      <w:tc>
        <w:tcPr>
          <w:tcW w:w="0" w:type="auto"/>
          <w:vAlign w:val="bottom"/>
        </w:tcPr>
        <w:p w14:paraId="081D9FC3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1070CE91" w14:textId="77777777" w:rsidR="00DC4D2F" w:rsidRPr="00BF0BC4" w:rsidRDefault="00DC4D2F" w:rsidP="00BF0BC4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gril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131546B" w14:textId="77777777" w:rsidTr="00BF0BC4">
      <w:tc>
        <w:tcPr>
          <w:tcW w:w="1908" w:type="dxa"/>
        </w:tcPr>
        <w:p w14:paraId="3C32B82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A1C5B3F" wp14:editId="0CE56DF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00CE7261" w14:textId="3B6A78FA" w:rsidR="00DC4D2F" w:rsidRDefault="003F5E9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B06A30C" w14:textId="3D01D2A1" w:rsidR="00DC4D2F" w:rsidRDefault="003F5E9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incheietura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-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Copie</w:t>
          </w:r>
          <w:proofErr w:type="spellEnd"/>
        </w:p>
      </w:tc>
      <w:tc>
        <w:tcPr>
          <w:tcW w:w="360" w:type="dxa"/>
          <w:vAlign w:val="bottom"/>
        </w:tcPr>
        <w:p w14:paraId="18A9B27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C805764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52711" w14:textId="77777777" w:rsidR="003F5E99" w:rsidRDefault="003F5E99" w:rsidP="00F25CD7">
      <w:pPr>
        <w:spacing w:after="0" w:line="240" w:lineRule="auto"/>
      </w:pPr>
      <w:r>
        <w:separator/>
      </w:r>
    </w:p>
  </w:footnote>
  <w:footnote w:type="continuationSeparator" w:id="0">
    <w:p w14:paraId="3C0D0CBF" w14:textId="77777777" w:rsidR="003F5E99" w:rsidRDefault="003F5E99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E9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5E99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82353"/>
  <w15:docId w15:val="{CA82C9D8-6786-4DB7-9FA5-BEFF423E2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Cuprins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Robust">
    <w:name w:val="Strong"/>
    <w:basedOn w:val="Fontdeparagrafimplicit"/>
    <w:uiPriority w:val="22"/>
    <w:qFormat/>
    <w:rsid w:val="00BB5A1B"/>
    <w:rPr>
      <w:b/>
      <w:bCs/>
    </w:rPr>
  </w:style>
  <w:style w:type="paragraph" w:styleId="Frspaiere">
    <w:name w:val="No Spacing"/>
    <w:uiPriority w:val="1"/>
    <w:qFormat/>
    <w:rsid w:val="00BB5A1B"/>
    <w:pPr>
      <w:spacing w:after="0" w:line="240" w:lineRule="auto"/>
    </w:pPr>
  </w:style>
  <w:style w:type="paragraph" w:styleId="Titlucuprins">
    <w:name w:val="TOC Heading"/>
    <w:basedOn w:val="Titlu1"/>
    <w:next w:val="Normal"/>
    <w:uiPriority w:val="39"/>
    <w:unhideWhenUsed/>
    <w:qFormat/>
    <w:rsid w:val="00BB5A1B"/>
    <w:pPr>
      <w:outlineLvl w:val="9"/>
    </w:pPr>
  </w:style>
  <w:style w:type="paragraph" w:styleId="Antet">
    <w:name w:val="header"/>
    <w:basedOn w:val="Normal"/>
    <w:link w:val="AntetCaracte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25CD7"/>
  </w:style>
  <w:style w:type="paragraph" w:styleId="Subsol">
    <w:name w:val="footer"/>
    <w:basedOn w:val="Normal"/>
    <w:link w:val="SubsolCaracte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25CD7"/>
  </w:style>
  <w:style w:type="table" w:styleId="Tabelgril">
    <w:name w:val="Table Grid"/>
    <w:basedOn w:val="Tabel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deculoaredeschis-Accentuare3">
    <w:name w:val="Light List Accent 3"/>
    <w:basedOn w:val="Tabel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deculoaredeschis-Accentuare2">
    <w:name w:val="Light List Accent 2"/>
    <w:basedOn w:val="Tabel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F801E6"/>
    <w:rPr>
      <w:color w:val="0000FF" w:themeColor="hyperlink"/>
      <w:u w:val="single"/>
    </w:rPr>
  </w:style>
  <w:style w:type="paragraph" w:styleId="Plandocument">
    <w:name w:val="Document Map"/>
    <w:basedOn w:val="Normal"/>
    <w:link w:val="PlandocumentCaracte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uprins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PlandocumentCaracter">
    <w:name w:val="Plan document Caracter"/>
    <w:basedOn w:val="Fontdeparagrafimplicit"/>
    <w:link w:val="Plandocument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deculoaredeschis-Accentuare4">
    <w:name w:val="Light List Accent 4"/>
    <w:basedOn w:val="Tabel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medie2-Accentuare1">
    <w:name w:val="Medium Grid 2 Accent 1"/>
    <w:basedOn w:val="Tabel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ilmedie1-Accentuare6">
    <w:name w:val="Medium Grid 1 Accent 6"/>
    <w:basedOn w:val="Tabel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Umbriredeculoaredeschis-Accentuare5">
    <w:name w:val="Light Shading Accent 5"/>
    <w:basedOn w:val="Tabel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Umbriredeculoaredeschis-Accentuare4">
    <w:name w:val="Light Shading Accent 4"/>
    <w:basedOn w:val="Tabel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12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Lenovo</dc:creator>
  <cp:lastModifiedBy>Nicol-Gabriela ENE</cp:lastModifiedBy>
  <cp:revision>1</cp:revision>
  <dcterms:created xsi:type="dcterms:W3CDTF">2022-06-09T07:57:00Z</dcterms:created>
  <dcterms:modified xsi:type="dcterms:W3CDTF">2022-06-09T07:58:00Z</dcterms:modified>
</cp:coreProperties>
</file>